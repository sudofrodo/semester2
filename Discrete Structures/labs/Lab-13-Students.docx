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0CAF" w:rsidRDefault="001A0CAF" w:rsidP="001A0CAF">
      <w:pPr>
        <w:pStyle w:val="Default"/>
      </w:pPr>
    </w:p>
    <w:p w:rsidR="001A0CAF" w:rsidRDefault="000C4AFA" w:rsidP="007D2638">
      <w:pPr>
        <w:pStyle w:val="Default"/>
        <w:ind w:left="720" w:firstLine="720"/>
        <w:jc w:val="center"/>
        <w:rPr>
          <w:sz w:val="47"/>
          <w:szCs w:val="47"/>
        </w:rPr>
      </w:pPr>
      <w:r>
        <w:rPr>
          <w:b/>
          <w:bCs/>
          <w:sz w:val="47"/>
          <w:szCs w:val="47"/>
        </w:rPr>
        <w:t>Lab 13</w:t>
      </w:r>
      <w:r w:rsidR="001A0CAF">
        <w:rPr>
          <w:b/>
          <w:bCs/>
          <w:sz w:val="47"/>
          <w:szCs w:val="47"/>
        </w:rPr>
        <w:t xml:space="preserve"> </w:t>
      </w:r>
      <w:r>
        <w:rPr>
          <w:b/>
          <w:bCs/>
          <w:sz w:val="47"/>
          <w:szCs w:val="47"/>
        </w:rPr>
        <w:t>Mathematical Induction</w:t>
      </w:r>
    </w:p>
    <w:p w:rsidR="00CD0547" w:rsidRDefault="00CD0547" w:rsidP="00CD0547">
      <w:pPr>
        <w:pStyle w:val="Default"/>
      </w:pPr>
    </w:p>
    <w:p w:rsidR="00CD0547" w:rsidRDefault="00CD0547" w:rsidP="00CD0547">
      <w:pPr>
        <w:pStyle w:val="Default"/>
        <w:rPr>
          <w:sz w:val="36"/>
          <w:szCs w:val="36"/>
        </w:rPr>
      </w:pPr>
      <w:r>
        <w:t xml:space="preserve"> </w:t>
      </w:r>
      <w:r>
        <w:rPr>
          <w:b/>
          <w:bCs/>
          <w:sz w:val="36"/>
          <w:szCs w:val="36"/>
        </w:rPr>
        <w:t xml:space="preserve">Objective </w:t>
      </w:r>
    </w:p>
    <w:p w:rsidR="00CD0547" w:rsidRDefault="00CD0547" w:rsidP="00CD054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Solving exercises from the text book. </w:t>
      </w:r>
    </w:p>
    <w:p w:rsidR="00CD0547" w:rsidRDefault="00CD0547" w:rsidP="00CD0547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Current Lab Learning Outcomes (LLO) </w:t>
      </w:r>
    </w:p>
    <w:p w:rsidR="00CD0547" w:rsidRDefault="00CD0547" w:rsidP="00CD054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By completion of the lab the students should be able to </w:t>
      </w:r>
    </w:p>
    <w:p w:rsidR="00CD0547" w:rsidRDefault="00CD0547" w:rsidP="00CD0547">
      <w:pPr>
        <w:pStyle w:val="Default"/>
        <w:spacing w:after="25"/>
        <w:rPr>
          <w:sz w:val="23"/>
          <w:szCs w:val="23"/>
        </w:rPr>
      </w:pPr>
      <w:r>
        <w:rPr>
          <w:sz w:val="23"/>
          <w:szCs w:val="23"/>
        </w:rPr>
        <w:t xml:space="preserve">1. Understand the basics of Mathematical induction. </w:t>
      </w:r>
    </w:p>
    <w:p w:rsidR="00CD0547" w:rsidRDefault="00CD0547" w:rsidP="00CD054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2. solve shorter/easier or longer / harder problems given in the text book </w:t>
      </w:r>
    </w:p>
    <w:p w:rsidR="00CD0547" w:rsidRDefault="00CD0547" w:rsidP="00CD0547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Lab Requirements </w:t>
      </w:r>
    </w:p>
    <w:p w:rsidR="00CD0547" w:rsidRDefault="00CD0547" w:rsidP="00CD054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Students allowed using their lecture notes in the lab and use blackboard slides in order to solve the exercises. </w:t>
      </w:r>
    </w:p>
    <w:p w:rsidR="00CD0547" w:rsidRDefault="00CD0547" w:rsidP="00CD0547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Lab Assessment </w:t>
      </w:r>
    </w:p>
    <w:p w:rsidR="00CD0547" w:rsidRDefault="00CD0547" w:rsidP="00CD054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1- Divide students to groups and let them to solve the given example. </w:t>
      </w:r>
    </w:p>
    <w:p w:rsidR="00CD0547" w:rsidRDefault="00CD0547" w:rsidP="00CD054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2- Discuss the answers with the groups and write on board the optimal solution. </w:t>
      </w:r>
    </w:p>
    <w:p w:rsidR="00CD0547" w:rsidRDefault="00CD0547" w:rsidP="00CD0547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Lab Description </w:t>
      </w:r>
    </w:p>
    <w:p w:rsidR="00CD0547" w:rsidRDefault="00CD0547" w:rsidP="00CD0547">
      <w:pPr>
        <w:autoSpaceDE w:val="0"/>
        <w:autoSpaceDN w:val="0"/>
        <w:bidi w:val="0"/>
        <w:adjustRightInd w:val="0"/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>For a detailed description, please refer to course textbook.</w:t>
      </w:r>
    </w:p>
    <w:p w:rsidR="00D02E75" w:rsidRDefault="00D02E75" w:rsidP="00D02E75">
      <w:pPr>
        <w:autoSpaceDE w:val="0"/>
        <w:autoSpaceDN w:val="0"/>
        <w:bidi w:val="0"/>
        <w:adjustRightInd w:val="0"/>
        <w:spacing w:after="0" w:line="240" w:lineRule="auto"/>
        <w:rPr>
          <w:sz w:val="23"/>
          <w:szCs w:val="23"/>
        </w:rPr>
      </w:pPr>
    </w:p>
    <w:p w:rsidR="00D02E75" w:rsidRPr="00C92E83" w:rsidRDefault="00D02E75" w:rsidP="00D02E75">
      <w:pPr>
        <w:numPr>
          <w:ilvl w:val="0"/>
          <w:numId w:val="37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54DD">
        <w:rPr>
          <w:rFonts w:ascii="Times New Roman" w:hAnsi="Times New Roman" w:cs="Times New Roman"/>
          <w:sz w:val="26"/>
          <w:szCs w:val="26"/>
        </w:rPr>
        <w:t xml:space="preserve">Prove that for every positive integer </w:t>
      </w:r>
      <w:r w:rsidRPr="005E54DD">
        <w:rPr>
          <w:rFonts w:ascii="MTMI" w:hAnsi="MTMI" w:cs="MTMI"/>
          <w:i/>
          <w:iCs/>
          <w:sz w:val="26"/>
          <w:szCs w:val="26"/>
        </w:rPr>
        <w:t>n</w:t>
      </w:r>
      <w:r w:rsidRPr="005E54DD">
        <w:rPr>
          <w:rFonts w:ascii="Times New Roman" w:hAnsi="Times New Roman" w:cs="Times New Roman"/>
          <w:sz w:val="26"/>
          <w:szCs w:val="26"/>
        </w:rPr>
        <w:t xml:space="preserve">, 1 </w:t>
      </w:r>
      <w:r w:rsidRPr="005E54DD">
        <w:rPr>
          <w:rFonts w:ascii="MTSYN" w:eastAsia="MTSYN" w:hAnsi="Times New Roman" w:cs="MTSYN" w:hint="eastAsia"/>
          <w:sz w:val="26"/>
          <w:szCs w:val="26"/>
        </w:rPr>
        <w:t>·</w:t>
      </w:r>
      <w:r w:rsidRPr="005E54DD">
        <w:rPr>
          <w:rFonts w:ascii="MTSYN" w:eastAsia="MTSYN" w:hAnsi="Times New Roman" w:cs="MTSYN"/>
          <w:sz w:val="26"/>
          <w:szCs w:val="26"/>
        </w:rPr>
        <w:t xml:space="preserve"> </w:t>
      </w:r>
      <w:r w:rsidRPr="005E54DD">
        <w:rPr>
          <w:rFonts w:ascii="Times New Roman" w:hAnsi="Times New Roman" w:cs="Times New Roman"/>
          <w:sz w:val="26"/>
          <w:szCs w:val="26"/>
        </w:rPr>
        <w:t xml:space="preserve">2 </w:t>
      </w:r>
      <w:r w:rsidRPr="005E54DD">
        <w:rPr>
          <w:rFonts w:ascii="MTSYN" w:eastAsia="MTSYN" w:hAnsi="Times New Roman" w:cs="MTSYN"/>
          <w:sz w:val="26"/>
          <w:szCs w:val="26"/>
        </w:rPr>
        <w:t xml:space="preserve">+ </w:t>
      </w:r>
      <w:r w:rsidRPr="005E54DD">
        <w:rPr>
          <w:rFonts w:ascii="Times New Roman" w:hAnsi="Times New Roman" w:cs="Times New Roman"/>
          <w:sz w:val="26"/>
          <w:szCs w:val="26"/>
        </w:rPr>
        <w:t xml:space="preserve">2 </w:t>
      </w:r>
      <w:r w:rsidRPr="005E54DD">
        <w:rPr>
          <w:rFonts w:ascii="MTSYN" w:eastAsia="MTSYN" w:hAnsi="Times New Roman" w:cs="MTSYN" w:hint="eastAsia"/>
          <w:sz w:val="26"/>
          <w:szCs w:val="26"/>
        </w:rPr>
        <w:t>·</w:t>
      </w:r>
      <w:r w:rsidRPr="005E54DD">
        <w:rPr>
          <w:rFonts w:ascii="MTSYN" w:eastAsia="MTSYN" w:hAnsi="Times New Roman" w:cs="MTSYN"/>
          <w:sz w:val="26"/>
          <w:szCs w:val="26"/>
        </w:rPr>
        <w:t xml:space="preserve"> </w:t>
      </w:r>
      <w:r w:rsidRPr="005E54DD">
        <w:rPr>
          <w:rFonts w:ascii="Times New Roman" w:hAnsi="Times New Roman" w:cs="Times New Roman"/>
          <w:sz w:val="26"/>
          <w:szCs w:val="26"/>
        </w:rPr>
        <w:t>3</w:t>
      </w:r>
      <w:r w:rsidRPr="005E54DD">
        <w:rPr>
          <w:rFonts w:ascii="MTSYN" w:eastAsia="MTSYN" w:hAnsi="Times New Roman" w:cs="MTSYN"/>
          <w:sz w:val="26"/>
          <w:szCs w:val="26"/>
        </w:rPr>
        <w:t>+</w:t>
      </w:r>
      <w:r w:rsidRPr="005E54DD">
        <w:rPr>
          <w:rFonts w:ascii="MTSYN" w:eastAsia="MTSYN" w:hAnsi="Times New Roman" w:cs="MTSYN"/>
          <w:sz w:val="26"/>
          <w:szCs w:val="26"/>
        </w:rPr>
        <w:t>·</w:t>
      </w:r>
      <w:r w:rsidRPr="005E54DD">
        <w:rPr>
          <w:rFonts w:ascii="MTSYN" w:eastAsia="MTSYN" w:hAnsi="Times New Roman" w:cs="MTSYN"/>
          <w:sz w:val="26"/>
          <w:szCs w:val="26"/>
        </w:rPr>
        <w:t xml:space="preserve"> </w:t>
      </w:r>
      <w:r w:rsidRPr="005E54DD">
        <w:rPr>
          <w:rFonts w:ascii="MTSYN" w:eastAsia="MTSYN" w:hAnsi="Times New Roman" w:cs="MTSYN"/>
          <w:sz w:val="26"/>
          <w:szCs w:val="26"/>
        </w:rPr>
        <w:t>·</w:t>
      </w:r>
      <w:r w:rsidRPr="005E54DD">
        <w:rPr>
          <w:rFonts w:ascii="MTSYN" w:eastAsia="MTSYN" w:hAnsi="Times New Roman" w:cs="MTSYN"/>
          <w:sz w:val="26"/>
          <w:szCs w:val="26"/>
        </w:rPr>
        <w:t xml:space="preserve"> </w:t>
      </w:r>
      <w:r w:rsidRPr="005E54DD">
        <w:rPr>
          <w:rFonts w:ascii="MTSYN" w:eastAsia="MTSYN" w:hAnsi="Times New Roman" w:cs="MTSYN"/>
          <w:sz w:val="26"/>
          <w:szCs w:val="26"/>
        </w:rPr>
        <w:t>·</w:t>
      </w:r>
      <w:r w:rsidRPr="005E54DD">
        <w:rPr>
          <w:rFonts w:ascii="MTSYN" w:eastAsia="MTSYN" w:hAnsi="Times New Roman" w:cs="MTSYN"/>
          <w:sz w:val="26"/>
          <w:szCs w:val="26"/>
        </w:rPr>
        <w:t>+</w:t>
      </w:r>
      <w:r w:rsidRPr="005E54DD">
        <w:rPr>
          <w:rFonts w:ascii="MTMI" w:hAnsi="MTMI" w:cs="MTMI"/>
          <w:i/>
          <w:iCs/>
          <w:sz w:val="26"/>
          <w:szCs w:val="26"/>
        </w:rPr>
        <w:t xml:space="preserve">n (n </w:t>
      </w:r>
      <w:r w:rsidRPr="005E54DD">
        <w:rPr>
          <w:rFonts w:ascii="MTSYN" w:eastAsia="MTSYN" w:hAnsi="Times New Roman" w:cs="MTSYN"/>
          <w:sz w:val="26"/>
          <w:szCs w:val="26"/>
        </w:rPr>
        <w:t xml:space="preserve">+ </w:t>
      </w:r>
      <w:r w:rsidRPr="005E54DD">
        <w:rPr>
          <w:rFonts w:ascii="Times New Roman" w:hAnsi="Times New Roman" w:cs="Times New Roman"/>
          <w:sz w:val="26"/>
          <w:szCs w:val="26"/>
        </w:rPr>
        <w:t>1</w:t>
      </w:r>
      <w:r w:rsidRPr="005E54DD">
        <w:rPr>
          <w:rFonts w:ascii="MTMI" w:hAnsi="MTMI" w:cs="MTMI"/>
          <w:i/>
          <w:iCs/>
          <w:sz w:val="26"/>
          <w:szCs w:val="26"/>
        </w:rPr>
        <w:t xml:space="preserve">) </w:t>
      </w:r>
      <w:r w:rsidRPr="005E54DD">
        <w:rPr>
          <w:rFonts w:ascii="MTSYN" w:eastAsia="MTSYN" w:hAnsi="Times New Roman" w:cs="MTSYN"/>
          <w:sz w:val="26"/>
          <w:szCs w:val="26"/>
        </w:rPr>
        <w:t xml:space="preserve">= </w:t>
      </w:r>
      <w:r w:rsidRPr="005E54DD">
        <w:rPr>
          <w:rFonts w:ascii="MTMI" w:hAnsi="MTMI" w:cs="MTMI"/>
          <w:i/>
          <w:iCs/>
          <w:sz w:val="26"/>
          <w:szCs w:val="26"/>
        </w:rPr>
        <w:t xml:space="preserve">n (n </w:t>
      </w:r>
      <w:r w:rsidRPr="005E54DD">
        <w:rPr>
          <w:rFonts w:ascii="MTSYN" w:eastAsia="MTSYN" w:hAnsi="Times New Roman" w:cs="MTSYN"/>
          <w:sz w:val="26"/>
          <w:szCs w:val="26"/>
        </w:rPr>
        <w:t xml:space="preserve">+ </w:t>
      </w:r>
      <w:r w:rsidRPr="005E54DD">
        <w:rPr>
          <w:rFonts w:ascii="Times New Roman" w:hAnsi="Times New Roman" w:cs="Times New Roman"/>
          <w:sz w:val="26"/>
          <w:szCs w:val="26"/>
        </w:rPr>
        <w:t>1</w:t>
      </w:r>
      <w:r w:rsidRPr="005E54DD">
        <w:rPr>
          <w:rFonts w:ascii="MTMI" w:hAnsi="MTMI" w:cs="MTMI"/>
          <w:i/>
          <w:iCs/>
          <w:sz w:val="26"/>
          <w:szCs w:val="26"/>
        </w:rPr>
        <w:t xml:space="preserve">) (n </w:t>
      </w:r>
      <w:r w:rsidRPr="005E54DD">
        <w:rPr>
          <w:rFonts w:ascii="MTSYN" w:eastAsia="MTSYN" w:hAnsi="Times New Roman" w:cs="MTSYN"/>
          <w:sz w:val="26"/>
          <w:szCs w:val="26"/>
        </w:rPr>
        <w:t xml:space="preserve">+ </w:t>
      </w:r>
      <w:r w:rsidRPr="005E54DD">
        <w:rPr>
          <w:rFonts w:ascii="Times New Roman" w:hAnsi="Times New Roman" w:cs="Times New Roman"/>
          <w:sz w:val="26"/>
          <w:szCs w:val="26"/>
        </w:rPr>
        <w:t>2</w:t>
      </w:r>
      <w:r w:rsidRPr="005E54DD">
        <w:rPr>
          <w:rFonts w:ascii="MTMI" w:hAnsi="MTMI" w:cs="MTMI"/>
          <w:i/>
          <w:iCs/>
          <w:sz w:val="26"/>
          <w:szCs w:val="26"/>
        </w:rPr>
        <w:t>)/</w:t>
      </w:r>
      <w:r w:rsidRPr="005E54DD">
        <w:rPr>
          <w:rFonts w:ascii="Times New Roman" w:hAnsi="Times New Roman" w:cs="Times New Roman"/>
          <w:sz w:val="26"/>
          <w:szCs w:val="26"/>
        </w:rPr>
        <w:t>3</w:t>
      </w:r>
      <w:r w:rsidRPr="001B356B">
        <w:rPr>
          <w:rFonts w:ascii="MTMI" w:hAnsi="MTMI" w:cs="MTMI"/>
          <w:i/>
          <w:iCs/>
          <w:sz w:val="28"/>
          <w:szCs w:val="28"/>
        </w:rPr>
        <w:t>.</w:t>
      </w:r>
    </w:p>
    <w:p w:rsidR="00D02E75" w:rsidRDefault="00D02E75" w:rsidP="00D02E75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417708" w:rsidRDefault="00417708" w:rsidP="00417708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417708" w:rsidRDefault="00417708" w:rsidP="00417708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417708" w:rsidRPr="000F6386" w:rsidRDefault="00417708" w:rsidP="00417708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D02E75" w:rsidRPr="009B5AE2" w:rsidRDefault="00D02E75" w:rsidP="00D02E75">
      <w:pPr>
        <w:autoSpaceDE w:val="0"/>
        <w:autoSpaceDN w:val="0"/>
        <w:bidi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D02E75" w:rsidRPr="00417708" w:rsidRDefault="00D02E75" w:rsidP="00D02E75">
      <w:pPr>
        <w:numPr>
          <w:ilvl w:val="0"/>
          <w:numId w:val="37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1B356B">
        <w:rPr>
          <w:rFonts w:ascii="Times New Roman" w:hAnsi="Times New Roman" w:cs="Times New Roman"/>
          <w:sz w:val="28"/>
          <w:szCs w:val="28"/>
        </w:rPr>
        <w:t>Prove that 1</w:t>
      </w:r>
      <w:r w:rsidRPr="001B356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1B356B">
        <w:rPr>
          <w:rFonts w:ascii="Times New Roman" w:hAnsi="Times New Roman" w:cs="Times New Roman"/>
          <w:sz w:val="28"/>
          <w:szCs w:val="28"/>
        </w:rPr>
        <w:t xml:space="preserve"> </w:t>
      </w:r>
      <w:r w:rsidRPr="001B356B">
        <w:rPr>
          <w:rFonts w:ascii="Times New Roman" w:eastAsia="MTSYN" w:hAnsi="Times New Roman" w:cs="Times New Roman"/>
          <w:sz w:val="28"/>
          <w:szCs w:val="28"/>
        </w:rPr>
        <w:t xml:space="preserve">+ </w:t>
      </w:r>
      <w:r w:rsidRPr="001B356B">
        <w:rPr>
          <w:rFonts w:ascii="Times New Roman" w:hAnsi="Times New Roman" w:cs="Times New Roman"/>
          <w:sz w:val="28"/>
          <w:szCs w:val="28"/>
        </w:rPr>
        <w:t>3</w:t>
      </w:r>
      <w:r w:rsidRPr="001B356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1B356B">
        <w:rPr>
          <w:rFonts w:ascii="Times New Roman" w:hAnsi="Times New Roman" w:cs="Times New Roman"/>
          <w:sz w:val="28"/>
          <w:szCs w:val="28"/>
        </w:rPr>
        <w:t xml:space="preserve"> </w:t>
      </w:r>
      <w:r w:rsidRPr="001B356B">
        <w:rPr>
          <w:rFonts w:ascii="Times New Roman" w:eastAsia="MTSYN" w:hAnsi="Times New Roman" w:cs="Times New Roman"/>
          <w:sz w:val="28"/>
          <w:szCs w:val="28"/>
        </w:rPr>
        <w:t xml:space="preserve">+ </w:t>
      </w:r>
      <w:r w:rsidRPr="001B356B">
        <w:rPr>
          <w:rFonts w:ascii="Times New Roman" w:hAnsi="Times New Roman" w:cs="Times New Roman"/>
          <w:sz w:val="28"/>
          <w:szCs w:val="28"/>
        </w:rPr>
        <w:t>5</w:t>
      </w:r>
      <w:r w:rsidRPr="001B356B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Pr="001B356B">
        <w:rPr>
          <w:rFonts w:ascii="Times New Roman" w:eastAsia="MTSYN" w:hAnsi="Times New Roman" w:cs="Times New Roman"/>
          <w:sz w:val="28"/>
          <w:szCs w:val="28"/>
        </w:rPr>
        <w:t>+· · ·+</w:t>
      </w:r>
      <w:r w:rsidRPr="001B356B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1B356B">
        <w:rPr>
          <w:rFonts w:ascii="Times New Roman" w:hAnsi="Times New Roman" w:cs="Times New Roman"/>
          <w:sz w:val="28"/>
          <w:szCs w:val="28"/>
        </w:rPr>
        <w:t>2</w:t>
      </w:r>
      <w:r w:rsidRPr="001B356B">
        <w:rPr>
          <w:rFonts w:ascii="Times New Roman" w:hAnsi="Times New Roman" w:cs="Times New Roman"/>
          <w:i/>
          <w:iCs/>
          <w:sz w:val="28"/>
          <w:szCs w:val="28"/>
        </w:rPr>
        <w:t xml:space="preserve">n </w:t>
      </w:r>
      <w:r w:rsidRPr="001B356B">
        <w:rPr>
          <w:rFonts w:ascii="Times New Roman" w:eastAsia="MTSYN" w:hAnsi="Times New Roman" w:cs="Times New Roman"/>
          <w:sz w:val="28"/>
          <w:szCs w:val="28"/>
        </w:rPr>
        <w:t xml:space="preserve">+ </w:t>
      </w:r>
      <w:r w:rsidRPr="001B356B">
        <w:rPr>
          <w:rFonts w:ascii="Times New Roman" w:hAnsi="Times New Roman" w:cs="Times New Roman"/>
          <w:sz w:val="28"/>
          <w:szCs w:val="28"/>
        </w:rPr>
        <w:t>1</w:t>
      </w:r>
      <w:r w:rsidRPr="001B356B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1B356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1B356B">
        <w:rPr>
          <w:rFonts w:ascii="Times New Roman" w:hAnsi="Times New Roman" w:cs="Times New Roman"/>
          <w:sz w:val="28"/>
          <w:szCs w:val="28"/>
        </w:rPr>
        <w:t xml:space="preserve"> </w:t>
      </w:r>
      <w:r w:rsidRPr="001B356B">
        <w:rPr>
          <w:rFonts w:ascii="Times New Roman" w:eastAsia="MTSYN" w:hAnsi="Times New Roman" w:cs="Times New Roman"/>
          <w:sz w:val="28"/>
          <w:szCs w:val="28"/>
        </w:rPr>
        <w:t xml:space="preserve">= </w:t>
      </w:r>
      <w:r w:rsidRPr="001B356B">
        <w:rPr>
          <w:rFonts w:ascii="Times New Roman" w:hAnsi="Times New Roman" w:cs="Times New Roman"/>
          <w:i/>
          <w:iCs/>
          <w:sz w:val="28"/>
          <w:szCs w:val="28"/>
        </w:rPr>
        <w:t xml:space="preserve">(n </w:t>
      </w:r>
      <w:r w:rsidRPr="001B356B">
        <w:rPr>
          <w:rFonts w:ascii="Times New Roman" w:eastAsia="MTSYN" w:hAnsi="Times New Roman" w:cs="Times New Roman"/>
          <w:sz w:val="28"/>
          <w:szCs w:val="28"/>
        </w:rPr>
        <w:t xml:space="preserve">+ </w:t>
      </w:r>
      <w:r w:rsidRPr="001B356B">
        <w:rPr>
          <w:rFonts w:ascii="Times New Roman" w:hAnsi="Times New Roman" w:cs="Times New Roman"/>
          <w:sz w:val="28"/>
          <w:szCs w:val="28"/>
        </w:rPr>
        <w:t>1</w:t>
      </w:r>
      <w:r w:rsidRPr="001B356B">
        <w:rPr>
          <w:rFonts w:ascii="Times New Roman" w:hAnsi="Times New Roman" w:cs="Times New Roman"/>
          <w:i/>
          <w:iCs/>
          <w:sz w:val="28"/>
          <w:szCs w:val="28"/>
        </w:rPr>
        <w:t>) (</w:t>
      </w:r>
      <w:r w:rsidRPr="001B356B">
        <w:rPr>
          <w:rFonts w:ascii="Times New Roman" w:hAnsi="Times New Roman" w:cs="Times New Roman"/>
          <w:sz w:val="28"/>
          <w:szCs w:val="28"/>
        </w:rPr>
        <w:t>2</w:t>
      </w:r>
      <w:r w:rsidRPr="001B356B">
        <w:rPr>
          <w:rFonts w:ascii="Times New Roman" w:hAnsi="Times New Roman" w:cs="Times New Roman"/>
          <w:i/>
          <w:iCs/>
          <w:sz w:val="28"/>
          <w:szCs w:val="28"/>
        </w:rPr>
        <w:t xml:space="preserve">n </w:t>
      </w:r>
      <w:r w:rsidRPr="001B356B">
        <w:rPr>
          <w:rFonts w:ascii="Times New Roman" w:eastAsia="MTSYN" w:hAnsi="Times New Roman" w:cs="Times New Roman"/>
          <w:sz w:val="28"/>
          <w:szCs w:val="28"/>
        </w:rPr>
        <w:t xml:space="preserve">+ </w:t>
      </w:r>
      <w:r w:rsidRPr="001B356B">
        <w:rPr>
          <w:rFonts w:ascii="Times New Roman" w:hAnsi="Times New Roman" w:cs="Times New Roman"/>
          <w:sz w:val="28"/>
          <w:szCs w:val="28"/>
        </w:rPr>
        <w:t>1</w:t>
      </w:r>
      <w:r w:rsidRPr="001B356B">
        <w:rPr>
          <w:rFonts w:ascii="Times New Roman" w:hAnsi="Times New Roman" w:cs="Times New Roman"/>
          <w:i/>
          <w:iCs/>
          <w:sz w:val="28"/>
          <w:szCs w:val="28"/>
        </w:rPr>
        <w:t>)(</w:t>
      </w:r>
      <w:r w:rsidRPr="001B356B">
        <w:rPr>
          <w:rFonts w:ascii="Times New Roman" w:hAnsi="Times New Roman" w:cs="Times New Roman"/>
          <w:sz w:val="28"/>
          <w:szCs w:val="28"/>
        </w:rPr>
        <w:t>2</w:t>
      </w:r>
      <w:r w:rsidRPr="001B356B">
        <w:rPr>
          <w:rFonts w:ascii="Times New Roman" w:hAnsi="Times New Roman" w:cs="Times New Roman"/>
          <w:i/>
          <w:iCs/>
          <w:sz w:val="28"/>
          <w:szCs w:val="28"/>
        </w:rPr>
        <w:t xml:space="preserve">n </w:t>
      </w:r>
      <w:r w:rsidRPr="001B356B">
        <w:rPr>
          <w:rFonts w:ascii="Times New Roman" w:eastAsia="MTSYN" w:hAnsi="Times New Roman" w:cs="Times New Roman"/>
          <w:sz w:val="28"/>
          <w:szCs w:val="28"/>
        </w:rPr>
        <w:t xml:space="preserve">+ </w:t>
      </w:r>
      <w:r w:rsidRPr="001B356B">
        <w:rPr>
          <w:rFonts w:ascii="Times New Roman" w:hAnsi="Times New Roman" w:cs="Times New Roman"/>
          <w:sz w:val="28"/>
          <w:szCs w:val="28"/>
        </w:rPr>
        <w:t>3</w:t>
      </w:r>
      <w:r w:rsidRPr="001B356B">
        <w:rPr>
          <w:rFonts w:ascii="Times New Roman" w:hAnsi="Times New Roman" w:cs="Times New Roman"/>
          <w:i/>
          <w:iCs/>
          <w:sz w:val="28"/>
          <w:szCs w:val="28"/>
        </w:rPr>
        <w:t>)/</w:t>
      </w:r>
      <w:r w:rsidRPr="001B356B">
        <w:rPr>
          <w:rFonts w:ascii="Times New Roman" w:hAnsi="Times New Roman" w:cs="Times New Roman"/>
          <w:sz w:val="28"/>
          <w:szCs w:val="28"/>
        </w:rPr>
        <w:t xml:space="preserve">3 whenever </w:t>
      </w:r>
      <w:r w:rsidRPr="001B356B">
        <w:rPr>
          <w:rFonts w:ascii="Times New Roman" w:hAnsi="Times New Roman" w:cs="Times New Roman"/>
          <w:i/>
          <w:iCs/>
          <w:sz w:val="28"/>
          <w:szCs w:val="28"/>
        </w:rPr>
        <w:t xml:space="preserve">n </w:t>
      </w:r>
      <w:r w:rsidRPr="001B356B">
        <w:rPr>
          <w:rFonts w:ascii="Times New Roman" w:hAnsi="Times New Roman" w:cs="Times New Roman"/>
          <w:sz w:val="28"/>
          <w:szCs w:val="28"/>
        </w:rPr>
        <w:t>is a nonnegative integer.</w:t>
      </w:r>
    </w:p>
    <w:p w:rsidR="00417708" w:rsidRDefault="00417708" w:rsidP="00417708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17708" w:rsidRDefault="00417708" w:rsidP="00417708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17708" w:rsidRDefault="00417708" w:rsidP="00417708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17708" w:rsidRDefault="00417708" w:rsidP="00417708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17708" w:rsidRPr="003A327E" w:rsidRDefault="00417708" w:rsidP="00417708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:rsidR="003A327E" w:rsidRPr="00417708" w:rsidRDefault="003A327E" w:rsidP="003A327E">
      <w:pPr>
        <w:numPr>
          <w:ilvl w:val="0"/>
          <w:numId w:val="37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prove that the sum of the series </w:t>
      </w:r>
      <w:r w:rsidRPr="003A327E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>
            <wp:extent cx="952500" cy="438150"/>
            <wp:effectExtent l="19050" t="0" r="0" b="0"/>
            <wp:docPr id="8" name="Picture 2" descr="sigma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ma r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708" w:rsidRDefault="00417708" w:rsidP="00417708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:rsidR="00417708" w:rsidRDefault="00417708" w:rsidP="00417708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:rsidR="00417708" w:rsidRPr="003A327E" w:rsidRDefault="00417708" w:rsidP="00417708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:rsidR="003A327E" w:rsidRPr="003A327E" w:rsidRDefault="003A327E" w:rsidP="003A327E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:rsidR="003A327E" w:rsidRPr="003A327E" w:rsidRDefault="003A327E" w:rsidP="003A327E">
      <w:pPr>
        <w:numPr>
          <w:ilvl w:val="0"/>
          <w:numId w:val="37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prove that </w:t>
      </w:r>
      <m:oMath>
        <m:nary>
          <m:naryPr>
            <m:chr m:val="∑"/>
            <m:grow m:val="on"/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naryPr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j=1</m:t>
            </m:r>
          </m:sub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j</m:t>
                </m:r>
              </m:e>
              <m:sup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</m:sup>
            </m:sSup>
          </m:e>
        </m:nary>
      </m:oMath>
      <w:r>
        <w:rPr>
          <w:rFonts w:ascii="Times New Roman" w:hAnsi="Times New Roman" w:cs="Times New Roman"/>
          <w:iCs/>
          <w:sz w:val="28"/>
          <w:szCs w:val="28"/>
        </w:rPr>
        <w:t xml:space="preserve"> = n</w:t>
      </w:r>
      <w:r w:rsidRPr="003A327E">
        <w:rPr>
          <w:rFonts w:ascii="Times New Roman" w:hAnsi="Times New Roman" w:cs="Times New Roman"/>
          <w:iCs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iCs/>
          <w:sz w:val="28"/>
          <w:szCs w:val="28"/>
        </w:rPr>
        <w:t>(n+1)</w:t>
      </w:r>
      <w:r w:rsidRPr="003A327E">
        <w:rPr>
          <w:rFonts w:ascii="Times New Roman" w:hAnsi="Times New Roman" w:cs="Times New Roman"/>
          <w:iCs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iCs/>
          <w:sz w:val="28"/>
          <w:szCs w:val="28"/>
        </w:rPr>
        <w:t>/4</w:t>
      </w:r>
    </w:p>
    <w:p w:rsidR="003A327E" w:rsidRPr="003A327E" w:rsidRDefault="003A327E" w:rsidP="003A327E">
      <w:pPr>
        <w:autoSpaceDE w:val="0"/>
        <w:autoSpaceDN w:val="0"/>
        <w:bidi w:val="0"/>
        <w:adjustRightInd w:val="0"/>
        <w:spacing w:after="0" w:line="240" w:lineRule="auto"/>
        <w:ind w:left="900"/>
        <w:rPr>
          <w:rFonts w:ascii="Times New Roman" w:hAnsi="Times New Roman" w:cs="Times New Roman"/>
          <w:i/>
          <w:iCs/>
          <w:sz w:val="28"/>
          <w:szCs w:val="28"/>
        </w:rPr>
      </w:pPr>
    </w:p>
    <w:sectPr w:rsidR="003A327E" w:rsidRPr="003A327E" w:rsidSect="0005322A">
      <w:headerReference w:type="default" r:id="rId9"/>
      <w:footerReference w:type="default" r:id="rId10"/>
      <w:pgSz w:w="11906" w:h="16838" w:code="9"/>
      <w:pgMar w:top="1702" w:right="720" w:bottom="1560" w:left="720" w:header="0" w:footer="0" w:gutter="0"/>
      <w:pgNumType w:start="9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C6FA8" w:rsidRDefault="005C6FA8" w:rsidP="002615B2">
      <w:pPr>
        <w:spacing w:after="0" w:line="240" w:lineRule="auto"/>
      </w:pPr>
      <w:r>
        <w:separator/>
      </w:r>
    </w:p>
  </w:endnote>
  <w:endnote w:type="continuationSeparator" w:id="1">
    <w:p w:rsidR="005C6FA8" w:rsidRDefault="005C6FA8" w:rsidP="00261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MTMI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MTSYN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1F54" w:rsidRDefault="001A1F54" w:rsidP="00B61FDD">
    <w:pPr>
      <w:pStyle w:val="Footer"/>
      <w:ind w:hanging="950"/>
      <w:rPr>
        <w:rtl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C6FA8" w:rsidRDefault="005C6FA8" w:rsidP="002615B2">
      <w:pPr>
        <w:spacing w:after="0" w:line="240" w:lineRule="auto"/>
      </w:pPr>
      <w:r>
        <w:separator/>
      </w:r>
    </w:p>
  </w:footnote>
  <w:footnote w:type="continuationSeparator" w:id="1">
    <w:p w:rsidR="005C6FA8" w:rsidRDefault="005C6FA8" w:rsidP="00261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1F54" w:rsidRDefault="001A1F54">
    <w:pPr>
      <w:pStyle w:val="Header"/>
      <w:ind w:right="-864"/>
      <w:jc w:val="right"/>
    </w:pPr>
  </w:p>
  <w:p w:rsidR="001A1F54" w:rsidRDefault="001B75F2" w:rsidP="001B75F2">
    <w:pPr>
      <w:pStyle w:val="Header"/>
      <w:jc w:val="center"/>
    </w:pPr>
    <w:r w:rsidRPr="001B75F2">
      <w:rPr>
        <w:noProof/>
      </w:rPr>
      <w:drawing>
        <wp:inline distT="0" distB="0" distL="0" distR="0">
          <wp:extent cx="5652135" cy="1403749"/>
          <wp:effectExtent l="0" t="0" r="0" b="0"/>
          <wp:docPr id="5" name="Picture 3" descr="../../../../Downloads/WhatsApp%20Image%202017-04-24%20at%2022.36.36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../../../Downloads/WhatsApp%20Image%202017-04-24%20at%2022.36.36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07764" cy="1417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65.25pt;height:41.25pt;visibility:visible" o:bullet="t">
        <v:imagedata r:id="rId1" o:title=""/>
      </v:shape>
    </w:pict>
  </w:numPicBullet>
  <w:abstractNum w:abstractNumId="0">
    <w:nsid w:val="06464B68"/>
    <w:multiLevelType w:val="hybridMultilevel"/>
    <w:tmpl w:val="4064CF02"/>
    <w:lvl w:ilvl="0" w:tplc="F796BF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7EA9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9ED6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A806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72D6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385E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CA19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4E1C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14C0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078239BD"/>
    <w:multiLevelType w:val="hybridMultilevel"/>
    <w:tmpl w:val="0BD2CC0C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7A16294"/>
    <w:multiLevelType w:val="hybridMultilevel"/>
    <w:tmpl w:val="81340BDC"/>
    <w:lvl w:ilvl="0" w:tplc="58F04BCC">
      <w:start w:val="1"/>
      <w:numFmt w:val="decimal"/>
      <w:lvlText w:val="%1."/>
      <w:lvlJc w:val="left"/>
      <w:pPr>
        <w:ind w:left="90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B67A06"/>
    <w:multiLevelType w:val="hybridMultilevel"/>
    <w:tmpl w:val="00A644B6"/>
    <w:lvl w:ilvl="0" w:tplc="77AEC0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30EA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7668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425A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4438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5ACB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E63F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F074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2446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08177E88"/>
    <w:multiLevelType w:val="hybridMultilevel"/>
    <w:tmpl w:val="1C7C42F6"/>
    <w:lvl w:ilvl="0" w:tplc="079C6A6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507AE9B6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C87F1C"/>
    <w:multiLevelType w:val="hybridMultilevel"/>
    <w:tmpl w:val="55588B70"/>
    <w:lvl w:ilvl="0" w:tplc="C172AE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68C3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881A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1E1A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EA5F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52B2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E431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1E4D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ECCA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0967563A"/>
    <w:multiLevelType w:val="hybridMultilevel"/>
    <w:tmpl w:val="E69EE1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AA63B38"/>
    <w:multiLevelType w:val="hybridMultilevel"/>
    <w:tmpl w:val="61B49D02"/>
    <w:lvl w:ilvl="0" w:tplc="B56C5DB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C45A5C94">
      <w:start w:val="1"/>
      <w:numFmt w:val="lowerLetter"/>
      <w:lvlText w:val="%2)"/>
      <w:lvlJc w:val="left"/>
      <w:pPr>
        <w:ind w:left="1440" w:hanging="360"/>
      </w:pPr>
      <w:rPr>
        <w:rFonts w:ascii="Times New Roman" w:hAnsi="Times New Roman" w:cs="Times New Roman"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AC30B05"/>
    <w:multiLevelType w:val="hybridMultilevel"/>
    <w:tmpl w:val="E6E4495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1884557"/>
    <w:multiLevelType w:val="hybridMultilevel"/>
    <w:tmpl w:val="967A3E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1AC1474"/>
    <w:multiLevelType w:val="hybridMultilevel"/>
    <w:tmpl w:val="A9A22C84"/>
    <w:lvl w:ilvl="0" w:tplc="3648B0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C850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CCC4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02FF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C86C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78BE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ECB1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9012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982F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14B641FC"/>
    <w:multiLevelType w:val="hybridMultilevel"/>
    <w:tmpl w:val="61B49D02"/>
    <w:lvl w:ilvl="0" w:tplc="B56C5DB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C45A5C94">
      <w:start w:val="1"/>
      <w:numFmt w:val="lowerLetter"/>
      <w:lvlText w:val="%2)"/>
      <w:lvlJc w:val="left"/>
      <w:pPr>
        <w:ind w:left="1440" w:hanging="360"/>
      </w:pPr>
      <w:rPr>
        <w:rFonts w:ascii="Times New Roman" w:hAnsi="Times New Roman" w:cs="Times New Roman"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62E197F"/>
    <w:multiLevelType w:val="hybridMultilevel"/>
    <w:tmpl w:val="61B49D02"/>
    <w:lvl w:ilvl="0" w:tplc="B56C5DB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C45A5C94">
      <w:start w:val="1"/>
      <w:numFmt w:val="lowerLetter"/>
      <w:lvlText w:val="%2)"/>
      <w:lvlJc w:val="left"/>
      <w:pPr>
        <w:ind w:left="1440" w:hanging="360"/>
      </w:pPr>
      <w:rPr>
        <w:rFonts w:ascii="Times New Roman" w:hAnsi="Times New Roman" w:cs="Times New Roman"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6E92B43"/>
    <w:multiLevelType w:val="hybridMultilevel"/>
    <w:tmpl w:val="EF4E157E"/>
    <w:lvl w:ilvl="0" w:tplc="71F0723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59509E"/>
    <w:multiLevelType w:val="hybridMultilevel"/>
    <w:tmpl w:val="197C07F2"/>
    <w:lvl w:ilvl="0" w:tplc="B56C5DB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758B82E">
      <w:start w:val="1"/>
      <w:numFmt w:val="lowerLetter"/>
      <w:lvlText w:val="%3)"/>
      <w:lvlJc w:val="left"/>
      <w:pPr>
        <w:ind w:left="2340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3353096"/>
    <w:multiLevelType w:val="hybridMultilevel"/>
    <w:tmpl w:val="5DDE78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5942C91"/>
    <w:multiLevelType w:val="hybridMultilevel"/>
    <w:tmpl w:val="200CB43C"/>
    <w:lvl w:ilvl="0" w:tplc="B56C5DB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758B82E">
      <w:start w:val="1"/>
      <w:numFmt w:val="lowerLetter"/>
      <w:lvlText w:val="%3)"/>
      <w:lvlJc w:val="left"/>
      <w:pPr>
        <w:ind w:left="2340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5DF775B"/>
    <w:multiLevelType w:val="hybridMultilevel"/>
    <w:tmpl w:val="520648C4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35EE1B5F"/>
    <w:multiLevelType w:val="hybridMultilevel"/>
    <w:tmpl w:val="7916C878"/>
    <w:lvl w:ilvl="0" w:tplc="53EC0588">
      <w:start w:val="1"/>
      <w:numFmt w:val="lowerRoman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>
    <w:nsid w:val="36F212D6"/>
    <w:multiLevelType w:val="hybridMultilevel"/>
    <w:tmpl w:val="200CB43C"/>
    <w:lvl w:ilvl="0" w:tplc="B56C5DB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758B82E">
      <w:start w:val="1"/>
      <w:numFmt w:val="lowerLetter"/>
      <w:lvlText w:val="%3)"/>
      <w:lvlJc w:val="left"/>
      <w:pPr>
        <w:ind w:left="2340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8FC4DCE"/>
    <w:multiLevelType w:val="hybridMultilevel"/>
    <w:tmpl w:val="2FCE82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0AB31B8"/>
    <w:multiLevelType w:val="hybridMultilevel"/>
    <w:tmpl w:val="61B49D02"/>
    <w:lvl w:ilvl="0" w:tplc="B56C5DB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C45A5C94">
      <w:start w:val="1"/>
      <w:numFmt w:val="lowerLetter"/>
      <w:lvlText w:val="%2)"/>
      <w:lvlJc w:val="left"/>
      <w:pPr>
        <w:ind w:left="1440" w:hanging="360"/>
      </w:pPr>
      <w:rPr>
        <w:rFonts w:ascii="Times New Roman" w:hAnsi="Times New Roman" w:cs="Times New Roman"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CEC2FB3"/>
    <w:multiLevelType w:val="hybridMultilevel"/>
    <w:tmpl w:val="26C84DC8"/>
    <w:lvl w:ilvl="0" w:tplc="66FA09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B2B5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6AB6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BE13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D6A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501E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9EB0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C0FA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9468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>
    <w:nsid w:val="4E0131DD"/>
    <w:multiLevelType w:val="hybridMultilevel"/>
    <w:tmpl w:val="200CB43C"/>
    <w:lvl w:ilvl="0" w:tplc="B56C5DB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758B82E">
      <w:start w:val="1"/>
      <w:numFmt w:val="lowerLetter"/>
      <w:lvlText w:val="%3)"/>
      <w:lvlJc w:val="left"/>
      <w:pPr>
        <w:ind w:left="2340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F1403FD"/>
    <w:multiLevelType w:val="hybridMultilevel"/>
    <w:tmpl w:val="42761BC8"/>
    <w:lvl w:ilvl="0" w:tplc="552289A2">
      <w:start w:val="1"/>
      <w:numFmt w:val="decimal"/>
      <w:lvlText w:val="%1."/>
      <w:lvlJc w:val="left"/>
      <w:pPr>
        <w:ind w:left="720" w:hanging="360"/>
      </w:pPr>
      <w:rPr>
        <w:rFonts w:hint="default"/>
        <w:sz w:val="19"/>
      </w:rPr>
    </w:lvl>
    <w:lvl w:ilvl="1" w:tplc="3BF241B6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F5421E1"/>
    <w:multiLevelType w:val="hybridMultilevel"/>
    <w:tmpl w:val="FDCE7F5C"/>
    <w:lvl w:ilvl="0" w:tplc="4C0CC2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0286652"/>
    <w:multiLevelType w:val="hybridMultilevel"/>
    <w:tmpl w:val="7C36C570"/>
    <w:lvl w:ilvl="0" w:tplc="ECE2236E">
      <w:start w:val="1"/>
      <w:numFmt w:val="decimal"/>
      <w:lvlText w:val="%1."/>
      <w:lvlJc w:val="left"/>
      <w:pPr>
        <w:ind w:left="540" w:hanging="360"/>
      </w:pPr>
      <w:rPr>
        <w:rFonts w:ascii="Verdana" w:hAnsi="Verdana"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7">
    <w:nsid w:val="51980263"/>
    <w:multiLevelType w:val="hybridMultilevel"/>
    <w:tmpl w:val="61B49D02"/>
    <w:lvl w:ilvl="0" w:tplc="B56C5DB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C45A5C94">
      <w:start w:val="1"/>
      <w:numFmt w:val="lowerLetter"/>
      <w:lvlText w:val="%2)"/>
      <w:lvlJc w:val="left"/>
      <w:pPr>
        <w:ind w:left="1440" w:hanging="360"/>
      </w:pPr>
      <w:rPr>
        <w:rFonts w:ascii="Times New Roman" w:hAnsi="Times New Roman" w:cs="Times New Roman"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BFD49EC"/>
    <w:multiLevelType w:val="hybridMultilevel"/>
    <w:tmpl w:val="3FDE91B2"/>
    <w:lvl w:ilvl="0" w:tplc="D63416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0E8D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1602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5483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AEB2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6ACF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EC19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C0FC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5DA11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>
    <w:nsid w:val="5E2E515A"/>
    <w:multiLevelType w:val="hybridMultilevel"/>
    <w:tmpl w:val="61B49D02"/>
    <w:lvl w:ilvl="0" w:tplc="B56C5DB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C45A5C94">
      <w:start w:val="1"/>
      <w:numFmt w:val="lowerLetter"/>
      <w:lvlText w:val="%2)"/>
      <w:lvlJc w:val="left"/>
      <w:pPr>
        <w:ind w:left="1440" w:hanging="360"/>
      </w:pPr>
      <w:rPr>
        <w:rFonts w:ascii="Times New Roman" w:hAnsi="Times New Roman" w:cs="Times New Roman"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EBE588F"/>
    <w:multiLevelType w:val="hybridMultilevel"/>
    <w:tmpl w:val="2A8484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64207C92"/>
    <w:multiLevelType w:val="hybridMultilevel"/>
    <w:tmpl w:val="8DA6917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88617CF"/>
    <w:multiLevelType w:val="hybridMultilevel"/>
    <w:tmpl w:val="0B647FA0"/>
    <w:lvl w:ilvl="0" w:tplc="B56C5DB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A3301B2"/>
    <w:multiLevelType w:val="hybridMultilevel"/>
    <w:tmpl w:val="6682FA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E8ED2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6D996521"/>
    <w:multiLevelType w:val="hybridMultilevel"/>
    <w:tmpl w:val="D3BA0320"/>
    <w:lvl w:ilvl="0" w:tplc="328A51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3AD4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A860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E061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5C10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F6B4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8E29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5423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541F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>
    <w:nsid w:val="6E615D50"/>
    <w:multiLevelType w:val="hybridMultilevel"/>
    <w:tmpl w:val="B08EA7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22A01CE"/>
    <w:multiLevelType w:val="hybridMultilevel"/>
    <w:tmpl w:val="B290CE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9477E7D"/>
    <w:multiLevelType w:val="hybridMultilevel"/>
    <w:tmpl w:val="AC04C6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3"/>
  </w:num>
  <w:num w:numId="2">
    <w:abstractNumId w:val="1"/>
  </w:num>
  <w:num w:numId="3">
    <w:abstractNumId w:val="35"/>
  </w:num>
  <w:num w:numId="4">
    <w:abstractNumId w:val="30"/>
  </w:num>
  <w:num w:numId="5">
    <w:abstractNumId w:val="6"/>
  </w:num>
  <w:num w:numId="6">
    <w:abstractNumId w:val="18"/>
  </w:num>
  <w:num w:numId="7">
    <w:abstractNumId w:val="15"/>
  </w:num>
  <w:num w:numId="8">
    <w:abstractNumId w:val="9"/>
  </w:num>
  <w:num w:numId="9">
    <w:abstractNumId w:val="37"/>
  </w:num>
  <w:num w:numId="10">
    <w:abstractNumId w:val="36"/>
  </w:num>
  <w:num w:numId="11">
    <w:abstractNumId w:val="20"/>
  </w:num>
  <w:num w:numId="12">
    <w:abstractNumId w:val="3"/>
  </w:num>
  <w:num w:numId="13">
    <w:abstractNumId w:val="5"/>
  </w:num>
  <w:num w:numId="14">
    <w:abstractNumId w:val="22"/>
  </w:num>
  <w:num w:numId="15">
    <w:abstractNumId w:val="34"/>
  </w:num>
  <w:num w:numId="16">
    <w:abstractNumId w:val="0"/>
  </w:num>
  <w:num w:numId="17">
    <w:abstractNumId w:val="10"/>
  </w:num>
  <w:num w:numId="18">
    <w:abstractNumId w:val="28"/>
  </w:num>
  <w:num w:numId="19">
    <w:abstractNumId w:val="26"/>
  </w:num>
  <w:num w:numId="20">
    <w:abstractNumId w:val="11"/>
  </w:num>
  <w:num w:numId="21">
    <w:abstractNumId w:val="24"/>
  </w:num>
  <w:num w:numId="22">
    <w:abstractNumId w:val="7"/>
  </w:num>
  <w:num w:numId="23">
    <w:abstractNumId w:val="21"/>
  </w:num>
  <w:num w:numId="24">
    <w:abstractNumId w:val="32"/>
  </w:num>
  <w:num w:numId="25">
    <w:abstractNumId w:val="27"/>
  </w:num>
  <w:num w:numId="26">
    <w:abstractNumId w:val="29"/>
  </w:num>
  <w:num w:numId="27">
    <w:abstractNumId w:val="12"/>
  </w:num>
  <w:num w:numId="28">
    <w:abstractNumId w:val="23"/>
  </w:num>
  <w:num w:numId="29">
    <w:abstractNumId w:val="14"/>
  </w:num>
  <w:num w:numId="30">
    <w:abstractNumId w:val="17"/>
  </w:num>
  <w:num w:numId="31">
    <w:abstractNumId w:val="16"/>
  </w:num>
  <w:num w:numId="32">
    <w:abstractNumId w:val="19"/>
  </w:num>
  <w:num w:numId="33">
    <w:abstractNumId w:val="8"/>
  </w:num>
  <w:num w:numId="34">
    <w:abstractNumId w:val="31"/>
  </w:num>
  <w:num w:numId="35">
    <w:abstractNumId w:val="4"/>
  </w:num>
  <w:num w:numId="36">
    <w:abstractNumId w:val="25"/>
  </w:num>
  <w:num w:numId="37">
    <w:abstractNumId w:val="2"/>
  </w:num>
  <w:num w:numId="38">
    <w:abstractNumId w:val="13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4578" fill="f" fillcolor="white" stroke="f">
      <v:fill color="white" on="f"/>
      <v:stroke on="f"/>
      <v:shadow on="t" offset=",3pt" offset2=",2pt"/>
      <v:textbox inset="0,0,0,0"/>
      <o:colormenu v:ext="edit" fillcolor="none" strokecolor="none"/>
    </o:shapedefaults>
  </w:hdrShapeDefaults>
  <w:footnotePr>
    <w:footnote w:id="0"/>
    <w:footnote w:id="1"/>
  </w:footnotePr>
  <w:endnotePr>
    <w:endnote w:id="0"/>
    <w:endnote w:id="1"/>
  </w:endnotePr>
  <w:compat/>
  <w:rsids>
    <w:rsidRoot w:val="008157D1"/>
    <w:rsid w:val="000121BA"/>
    <w:rsid w:val="000136F4"/>
    <w:rsid w:val="00023CCE"/>
    <w:rsid w:val="000240EB"/>
    <w:rsid w:val="00036BEE"/>
    <w:rsid w:val="0005322A"/>
    <w:rsid w:val="00064572"/>
    <w:rsid w:val="00066E64"/>
    <w:rsid w:val="00071761"/>
    <w:rsid w:val="00083B94"/>
    <w:rsid w:val="00083F1E"/>
    <w:rsid w:val="0009304A"/>
    <w:rsid w:val="00094241"/>
    <w:rsid w:val="00097410"/>
    <w:rsid w:val="0009789E"/>
    <w:rsid w:val="000A3DCD"/>
    <w:rsid w:val="000B07B2"/>
    <w:rsid w:val="000C4AFA"/>
    <w:rsid w:val="000D14BE"/>
    <w:rsid w:val="000D3486"/>
    <w:rsid w:val="000D543E"/>
    <w:rsid w:val="000D558D"/>
    <w:rsid w:val="000E1092"/>
    <w:rsid w:val="000E4490"/>
    <w:rsid w:val="000F157A"/>
    <w:rsid w:val="000F6F5D"/>
    <w:rsid w:val="0010406B"/>
    <w:rsid w:val="001064F7"/>
    <w:rsid w:val="00133842"/>
    <w:rsid w:val="00154055"/>
    <w:rsid w:val="00156BEC"/>
    <w:rsid w:val="00166F64"/>
    <w:rsid w:val="00167ED8"/>
    <w:rsid w:val="00181FAB"/>
    <w:rsid w:val="00186F58"/>
    <w:rsid w:val="00192539"/>
    <w:rsid w:val="00196BDD"/>
    <w:rsid w:val="001A0CAF"/>
    <w:rsid w:val="001A1F54"/>
    <w:rsid w:val="001A69C6"/>
    <w:rsid w:val="001B1282"/>
    <w:rsid w:val="001B14E5"/>
    <w:rsid w:val="001B1FA7"/>
    <w:rsid w:val="001B3438"/>
    <w:rsid w:val="001B75F2"/>
    <w:rsid w:val="001C18F7"/>
    <w:rsid w:val="001C4174"/>
    <w:rsid w:val="001D0E2D"/>
    <w:rsid w:val="001D425A"/>
    <w:rsid w:val="001E37F3"/>
    <w:rsid w:val="001F55D8"/>
    <w:rsid w:val="0020213B"/>
    <w:rsid w:val="00210329"/>
    <w:rsid w:val="00246552"/>
    <w:rsid w:val="00260284"/>
    <w:rsid w:val="002615B2"/>
    <w:rsid w:val="00262227"/>
    <w:rsid w:val="00270F62"/>
    <w:rsid w:val="00270F6F"/>
    <w:rsid w:val="002837C8"/>
    <w:rsid w:val="00293EFE"/>
    <w:rsid w:val="002A3006"/>
    <w:rsid w:val="002B12F1"/>
    <w:rsid w:val="002B1DEC"/>
    <w:rsid w:val="002B3204"/>
    <w:rsid w:val="002C41F7"/>
    <w:rsid w:val="002F4749"/>
    <w:rsid w:val="00300E85"/>
    <w:rsid w:val="003019E4"/>
    <w:rsid w:val="00305EDA"/>
    <w:rsid w:val="00306197"/>
    <w:rsid w:val="00320B9F"/>
    <w:rsid w:val="00336248"/>
    <w:rsid w:val="003425AA"/>
    <w:rsid w:val="00347C62"/>
    <w:rsid w:val="00360654"/>
    <w:rsid w:val="00362C56"/>
    <w:rsid w:val="00384115"/>
    <w:rsid w:val="00387DB9"/>
    <w:rsid w:val="003979BE"/>
    <w:rsid w:val="003A327E"/>
    <w:rsid w:val="003A430A"/>
    <w:rsid w:val="003A6E43"/>
    <w:rsid w:val="003C70BF"/>
    <w:rsid w:val="003D0BE1"/>
    <w:rsid w:val="003E3C20"/>
    <w:rsid w:val="003E4C3C"/>
    <w:rsid w:val="003E64D8"/>
    <w:rsid w:val="0041158A"/>
    <w:rsid w:val="004118F7"/>
    <w:rsid w:val="004133A1"/>
    <w:rsid w:val="004158A9"/>
    <w:rsid w:val="00417708"/>
    <w:rsid w:val="00424CEB"/>
    <w:rsid w:val="00424E35"/>
    <w:rsid w:val="004305E9"/>
    <w:rsid w:val="00442608"/>
    <w:rsid w:val="00444D39"/>
    <w:rsid w:val="0045297D"/>
    <w:rsid w:val="0046339F"/>
    <w:rsid w:val="0047048E"/>
    <w:rsid w:val="0047080A"/>
    <w:rsid w:val="0047643F"/>
    <w:rsid w:val="0048027B"/>
    <w:rsid w:val="00484922"/>
    <w:rsid w:val="0049359C"/>
    <w:rsid w:val="00497CE5"/>
    <w:rsid w:val="004A1772"/>
    <w:rsid w:val="004A194B"/>
    <w:rsid w:val="004A26A7"/>
    <w:rsid w:val="004A2D12"/>
    <w:rsid w:val="004B0AFC"/>
    <w:rsid w:val="004C0540"/>
    <w:rsid w:val="004C1762"/>
    <w:rsid w:val="004C761E"/>
    <w:rsid w:val="004D2E8C"/>
    <w:rsid w:val="004E0798"/>
    <w:rsid w:val="004E3A6B"/>
    <w:rsid w:val="004E4AFF"/>
    <w:rsid w:val="004E51C2"/>
    <w:rsid w:val="005064B4"/>
    <w:rsid w:val="0051006F"/>
    <w:rsid w:val="00521DC2"/>
    <w:rsid w:val="005257EF"/>
    <w:rsid w:val="005327DF"/>
    <w:rsid w:val="00534F4A"/>
    <w:rsid w:val="00536F44"/>
    <w:rsid w:val="0055280A"/>
    <w:rsid w:val="005535C0"/>
    <w:rsid w:val="0058519E"/>
    <w:rsid w:val="00590F59"/>
    <w:rsid w:val="005A10AA"/>
    <w:rsid w:val="005A3239"/>
    <w:rsid w:val="005A4550"/>
    <w:rsid w:val="005A4D56"/>
    <w:rsid w:val="005B7CA9"/>
    <w:rsid w:val="005C13A2"/>
    <w:rsid w:val="005C13A6"/>
    <w:rsid w:val="005C471A"/>
    <w:rsid w:val="005C4FCD"/>
    <w:rsid w:val="005C6FA8"/>
    <w:rsid w:val="005C75F2"/>
    <w:rsid w:val="005D04DD"/>
    <w:rsid w:val="005D1FAC"/>
    <w:rsid w:val="005E5B20"/>
    <w:rsid w:val="00605F77"/>
    <w:rsid w:val="00613896"/>
    <w:rsid w:val="006160CD"/>
    <w:rsid w:val="00631057"/>
    <w:rsid w:val="00636E91"/>
    <w:rsid w:val="00645B0B"/>
    <w:rsid w:val="00663514"/>
    <w:rsid w:val="006745BD"/>
    <w:rsid w:val="006771A7"/>
    <w:rsid w:val="0068363E"/>
    <w:rsid w:val="006843C2"/>
    <w:rsid w:val="006844A2"/>
    <w:rsid w:val="006918FA"/>
    <w:rsid w:val="006A49F0"/>
    <w:rsid w:val="006B2CAD"/>
    <w:rsid w:val="006B5D60"/>
    <w:rsid w:val="006B78D4"/>
    <w:rsid w:val="006B7A5A"/>
    <w:rsid w:val="006C58FC"/>
    <w:rsid w:val="006C6432"/>
    <w:rsid w:val="006E2E27"/>
    <w:rsid w:val="006F4FAD"/>
    <w:rsid w:val="006F78AD"/>
    <w:rsid w:val="00716BAF"/>
    <w:rsid w:val="00721E6B"/>
    <w:rsid w:val="007232C7"/>
    <w:rsid w:val="00731018"/>
    <w:rsid w:val="00732E55"/>
    <w:rsid w:val="0074177F"/>
    <w:rsid w:val="00742BD3"/>
    <w:rsid w:val="0074426A"/>
    <w:rsid w:val="00750070"/>
    <w:rsid w:val="007628AF"/>
    <w:rsid w:val="0076462E"/>
    <w:rsid w:val="00767B2D"/>
    <w:rsid w:val="007737C1"/>
    <w:rsid w:val="00781D7C"/>
    <w:rsid w:val="00782CD1"/>
    <w:rsid w:val="0079366D"/>
    <w:rsid w:val="00795E50"/>
    <w:rsid w:val="00796F62"/>
    <w:rsid w:val="00797FD8"/>
    <w:rsid w:val="007A024B"/>
    <w:rsid w:val="007A2C35"/>
    <w:rsid w:val="007B0D83"/>
    <w:rsid w:val="007B3074"/>
    <w:rsid w:val="007B580E"/>
    <w:rsid w:val="007C06F1"/>
    <w:rsid w:val="007C38E0"/>
    <w:rsid w:val="007D2638"/>
    <w:rsid w:val="007E46BE"/>
    <w:rsid w:val="007E5ED8"/>
    <w:rsid w:val="007F0A1A"/>
    <w:rsid w:val="00802698"/>
    <w:rsid w:val="00806CCE"/>
    <w:rsid w:val="00811F88"/>
    <w:rsid w:val="0081297D"/>
    <w:rsid w:val="00813153"/>
    <w:rsid w:val="008157D1"/>
    <w:rsid w:val="00815D32"/>
    <w:rsid w:val="008209EC"/>
    <w:rsid w:val="00823B20"/>
    <w:rsid w:val="00831DDE"/>
    <w:rsid w:val="00835C87"/>
    <w:rsid w:val="00843890"/>
    <w:rsid w:val="0084502A"/>
    <w:rsid w:val="008523A1"/>
    <w:rsid w:val="0086094B"/>
    <w:rsid w:val="00860C61"/>
    <w:rsid w:val="00861D83"/>
    <w:rsid w:val="00894CCC"/>
    <w:rsid w:val="008A17C1"/>
    <w:rsid w:val="008A67FF"/>
    <w:rsid w:val="008B0A1B"/>
    <w:rsid w:val="008C3880"/>
    <w:rsid w:val="008D4C78"/>
    <w:rsid w:val="008D7A18"/>
    <w:rsid w:val="008E30F5"/>
    <w:rsid w:val="008E6A48"/>
    <w:rsid w:val="008E6C7D"/>
    <w:rsid w:val="008F306A"/>
    <w:rsid w:val="00900B73"/>
    <w:rsid w:val="00907F9B"/>
    <w:rsid w:val="009139CD"/>
    <w:rsid w:val="00917532"/>
    <w:rsid w:val="00920F52"/>
    <w:rsid w:val="00922FD3"/>
    <w:rsid w:val="00931472"/>
    <w:rsid w:val="00954359"/>
    <w:rsid w:val="00955F26"/>
    <w:rsid w:val="00956021"/>
    <w:rsid w:val="0096399B"/>
    <w:rsid w:val="00963DE9"/>
    <w:rsid w:val="00981DAB"/>
    <w:rsid w:val="00993F3B"/>
    <w:rsid w:val="009A349C"/>
    <w:rsid w:val="009B08E0"/>
    <w:rsid w:val="009B4B63"/>
    <w:rsid w:val="009C3200"/>
    <w:rsid w:val="009C6CA8"/>
    <w:rsid w:val="009D1D34"/>
    <w:rsid w:val="009D5380"/>
    <w:rsid w:val="009D7054"/>
    <w:rsid w:val="009D720C"/>
    <w:rsid w:val="009F0766"/>
    <w:rsid w:val="009F1CD5"/>
    <w:rsid w:val="00A027AA"/>
    <w:rsid w:val="00A076D3"/>
    <w:rsid w:val="00A13249"/>
    <w:rsid w:val="00A133DD"/>
    <w:rsid w:val="00A20F88"/>
    <w:rsid w:val="00A211C6"/>
    <w:rsid w:val="00A32E83"/>
    <w:rsid w:val="00A41348"/>
    <w:rsid w:val="00A4541F"/>
    <w:rsid w:val="00A505E9"/>
    <w:rsid w:val="00A638F5"/>
    <w:rsid w:val="00A72A07"/>
    <w:rsid w:val="00A7530B"/>
    <w:rsid w:val="00A81757"/>
    <w:rsid w:val="00AA03F4"/>
    <w:rsid w:val="00AA2173"/>
    <w:rsid w:val="00AA5FF1"/>
    <w:rsid w:val="00AB1869"/>
    <w:rsid w:val="00AB3BC0"/>
    <w:rsid w:val="00AC3026"/>
    <w:rsid w:val="00AC5CD5"/>
    <w:rsid w:val="00AE4596"/>
    <w:rsid w:val="00AE5F7B"/>
    <w:rsid w:val="00AE62DA"/>
    <w:rsid w:val="00B02B42"/>
    <w:rsid w:val="00B17777"/>
    <w:rsid w:val="00B22CC1"/>
    <w:rsid w:val="00B33608"/>
    <w:rsid w:val="00B33EF8"/>
    <w:rsid w:val="00B3478B"/>
    <w:rsid w:val="00B47289"/>
    <w:rsid w:val="00B61FDD"/>
    <w:rsid w:val="00B66811"/>
    <w:rsid w:val="00B71632"/>
    <w:rsid w:val="00B865B6"/>
    <w:rsid w:val="00B9298B"/>
    <w:rsid w:val="00B950EE"/>
    <w:rsid w:val="00B971A6"/>
    <w:rsid w:val="00BA11CA"/>
    <w:rsid w:val="00BA242D"/>
    <w:rsid w:val="00BB0731"/>
    <w:rsid w:val="00BB1422"/>
    <w:rsid w:val="00BB38AC"/>
    <w:rsid w:val="00BB4D41"/>
    <w:rsid w:val="00BC0EFA"/>
    <w:rsid w:val="00BC7688"/>
    <w:rsid w:val="00BE78D2"/>
    <w:rsid w:val="00BF2FA7"/>
    <w:rsid w:val="00BF3F84"/>
    <w:rsid w:val="00C01A33"/>
    <w:rsid w:val="00C03EA4"/>
    <w:rsid w:val="00C048AE"/>
    <w:rsid w:val="00C05477"/>
    <w:rsid w:val="00C2049D"/>
    <w:rsid w:val="00C22199"/>
    <w:rsid w:val="00C24D70"/>
    <w:rsid w:val="00C36E8F"/>
    <w:rsid w:val="00C41504"/>
    <w:rsid w:val="00C6076E"/>
    <w:rsid w:val="00C60F2F"/>
    <w:rsid w:val="00C643C9"/>
    <w:rsid w:val="00C7639B"/>
    <w:rsid w:val="00C76B0B"/>
    <w:rsid w:val="00CA598D"/>
    <w:rsid w:val="00CA7A75"/>
    <w:rsid w:val="00CD0547"/>
    <w:rsid w:val="00CD21B7"/>
    <w:rsid w:val="00CE1F34"/>
    <w:rsid w:val="00CE3A18"/>
    <w:rsid w:val="00CE5643"/>
    <w:rsid w:val="00D01B8F"/>
    <w:rsid w:val="00D02E75"/>
    <w:rsid w:val="00D06F76"/>
    <w:rsid w:val="00D10DCB"/>
    <w:rsid w:val="00D1233F"/>
    <w:rsid w:val="00D166A3"/>
    <w:rsid w:val="00D37E05"/>
    <w:rsid w:val="00D520C1"/>
    <w:rsid w:val="00D67C32"/>
    <w:rsid w:val="00D7451F"/>
    <w:rsid w:val="00D8025C"/>
    <w:rsid w:val="00D84FC7"/>
    <w:rsid w:val="00D949EF"/>
    <w:rsid w:val="00D9608E"/>
    <w:rsid w:val="00D9671A"/>
    <w:rsid w:val="00DA2910"/>
    <w:rsid w:val="00DD0B86"/>
    <w:rsid w:val="00DE65B2"/>
    <w:rsid w:val="00DF695F"/>
    <w:rsid w:val="00DF7A4E"/>
    <w:rsid w:val="00E06199"/>
    <w:rsid w:val="00E07191"/>
    <w:rsid w:val="00E14259"/>
    <w:rsid w:val="00E22D59"/>
    <w:rsid w:val="00E23A85"/>
    <w:rsid w:val="00E30B39"/>
    <w:rsid w:val="00E30DA0"/>
    <w:rsid w:val="00E547EC"/>
    <w:rsid w:val="00E564F5"/>
    <w:rsid w:val="00E649BC"/>
    <w:rsid w:val="00E656DF"/>
    <w:rsid w:val="00E7242A"/>
    <w:rsid w:val="00E819EB"/>
    <w:rsid w:val="00E84583"/>
    <w:rsid w:val="00E86482"/>
    <w:rsid w:val="00E91BCF"/>
    <w:rsid w:val="00E92619"/>
    <w:rsid w:val="00EB6DE2"/>
    <w:rsid w:val="00EC4C6F"/>
    <w:rsid w:val="00ED3A46"/>
    <w:rsid w:val="00EE1C27"/>
    <w:rsid w:val="00EE308D"/>
    <w:rsid w:val="00EE51DA"/>
    <w:rsid w:val="00EE5966"/>
    <w:rsid w:val="00F021FC"/>
    <w:rsid w:val="00F1619F"/>
    <w:rsid w:val="00F2413C"/>
    <w:rsid w:val="00F2646C"/>
    <w:rsid w:val="00F30906"/>
    <w:rsid w:val="00F404C7"/>
    <w:rsid w:val="00F44560"/>
    <w:rsid w:val="00F4562E"/>
    <w:rsid w:val="00F45830"/>
    <w:rsid w:val="00F45844"/>
    <w:rsid w:val="00F46D5C"/>
    <w:rsid w:val="00F51BBE"/>
    <w:rsid w:val="00F53BE1"/>
    <w:rsid w:val="00F5575C"/>
    <w:rsid w:val="00F61DB6"/>
    <w:rsid w:val="00F66B77"/>
    <w:rsid w:val="00F74655"/>
    <w:rsid w:val="00FA1A55"/>
    <w:rsid w:val="00FA60DE"/>
    <w:rsid w:val="00FA793B"/>
    <w:rsid w:val="00FB08CC"/>
    <w:rsid w:val="00FC54AE"/>
    <w:rsid w:val="00FD59E3"/>
    <w:rsid w:val="00FE587E"/>
    <w:rsid w:val="00FF237E"/>
    <w:rsid w:val="00FF38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 fill="f" fillcolor="white" stroke="f">
      <v:fill color="white" on="f"/>
      <v:stroke on="f"/>
      <v:shadow on="t" offset=",3pt" offset2=",2pt"/>
      <v:textbox inset="0,0,0,0"/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2C35"/>
    <w:pPr>
      <w:bidi/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81D7C"/>
    <w:pPr>
      <w:keepNext/>
      <w:bidi w:val="0"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61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5B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615B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5B2"/>
  </w:style>
  <w:style w:type="paragraph" w:styleId="Footer">
    <w:name w:val="footer"/>
    <w:basedOn w:val="Normal"/>
    <w:link w:val="FooterChar"/>
    <w:uiPriority w:val="99"/>
    <w:unhideWhenUsed/>
    <w:rsid w:val="002615B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5B2"/>
  </w:style>
  <w:style w:type="paragraph" w:styleId="NoSpacing">
    <w:name w:val="No Spacing"/>
    <w:link w:val="NoSpacingChar"/>
    <w:uiPriority w:val="1"/>
    <w:qFormat/>
    <w:rsid w:val="00260284"/>
    <w:pPr>
      <w:bidi/>
    </w:pPr>
    <w:rPr>
      <w:rFonts w:eastAsia="Times New Roman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260284"/>
    <w:rPr>
      <w:rFonts w:eastAsia="Times New Roman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B3478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01A3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03EA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C176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exq">
    <w:name w:val="exq"/>
    <w:basedOn w:val="Normal"/>
    <w:rsid w:val="00521DC2"/>
    <w:pPr>
      <w:shd w:val="clear" w:color="auto" w:fill="CCCCCC"/>
      <w:bidi w:val="0"/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000000"/>
      <w:sz w:val="15"/>
      <w:szCs w:val="15"/>
    </w:rPr>
  </w:style>
  <w:style w:type="paragraph" w:customStyle="1" w:styleId="exqhead">
    <w:name w:val="exq_head"/>
    <w:basedOn w:val="Normal"/>
    <w:rsid w:val="00521DC2"/>
    <w:pPr>
      <w:shd w:val="clear" w:color="auto" w:fill="CCCCCC"/>
      <w:bidi w:val="0"/>
      <w:spacing w:before="100" w:beforeAutospacing="1" w:after="100" w:afterAutospacing="1" w:line="240" w:lineRule="auto"/>
    </w:pPr>
    <w:rPr>
      <w:rFonts w:ascii="Verdana" w:eastAsia="Times New Roman" w:hAnsi="Verdana" w:cs="Times New Roman"/>
      <w:b/>
      <w:bCs/>
      <w:color w:val="000033"/>
      <w:sz w:val="15"/>
      <w:szCs w:val="15"/>
    </w:rPr>
  </w:style>
  <w:style w:type="character" w:customStyle="1" w:styleId="Heading1Char">
    <w:name w:val="Heading 1 Char"/>
    <w:basedOn w:val="DefaultParagraphFont"/>
    <w:link w:val="Heading1"/>
    <w:rsid w:val="00781D7C"/>
    <w:rPr>
      <w:rFonts w:ascii="Cambria" w:hAnsi="Cambria"/>
      <w:b/>
      <w:bCs/>
      <w:kern w:val="32"/>
      <w:sz w:val="32"/>
      <w:szCs w:val="32"/>
      <w:lang w:val="en-US" w:eastAsia="en-US" w:bidi="ar-SA"/>
    </w:rPr>
  </w:style>
  <w:style w:type="character" w:customStyle="1" w:styleId="apple-style-span">
    <w:name w:val="apple-style-span"/>
    <w:basedOn w:val="DefaultParagraphFont"/>
    <w:rsid w:val="00F45844"/>
  </w:style>
  <w:style w:type="character" w:customStyle="1" w:styleId="apple-converted-space">
    <w:name w:val="apple-converted-space"/>
    <w:basedOn w:val="DefaultParagraphFont"/>
    <w:rsid w:val="00F45844"/>
  </w:style>
  <w:style w:type="paragraph" w:customStyle="1" w:styleId="exa">
    <w:name w:val="exa"/>
    <w:basedOn w:val="Normal"/>
    <w:rsid w:val="00A32E8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qFormat/>
    <w:rsid w:val="005A4550"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</w:rPr>
  </w:style>
  <w:style w:type="paragraph" w:styleId="HTMLPreformatted">
    <w:name w:val="HTML Preformatted"/>
    <w:basedOn w:val="Normal"/>
    <w:rsid w:val="007A2C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1A0CAF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2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1548">
          <w:marLeft w:val="53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1615">
          <w:marLeft w:val="53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7290">
          <w:marLeft w:val="53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32647">
          <w:marLeft w:val="53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57108">
          <w:marLeft w:val="53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09912">
          <w:marLeft w:val="87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17205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2757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2017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08882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2050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1402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82247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242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43493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3077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71653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2877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88266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601909">
          <w:marLeft w:val="87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1604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8779">
          <w:marLeft w:val="87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60890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79063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9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rabic%20User\My%20Documents\Lab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6AF0EE2-FA93-46E5-ADB2-F89D6DEC9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Lab.dotx</Template>
  <TotalTime>1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CPCS202  - The Lab Note</vt:lpstr>
    </vt:vector>
  </TitlesOfParts>
  <Company>King Abdulaziz University</Company>
  <LinksUpToDate>false</LinksUpToDate>
  <CharactersWithSpaces>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CPCS202  - The Lab Note</dc:title>
  <dc:creator>Arabic User</dc:creator>
  <cp:lastModifiedBy>Yahya</cp:lastModifiedBy>
  <cp:revision>2</cp:revision>
  <cp:lastPrinted>2011-02-28T12:19:00Z</cp:lastPrinted>
  <dcterms:created xsi:type="dcterms:W3CDTF">2021-10-17T08:01:00Z</dcterms:created>
  <dcterms:modified xsi:type="dcterms:W3CDTF">2021-10-17T08:01:00Z</dcterms:modified>
</cp:coreProperties>
</file>